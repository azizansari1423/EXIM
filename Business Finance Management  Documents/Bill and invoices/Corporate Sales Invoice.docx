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13"/>
        <w:gridCol w:w="712"/>
        <w:gridCol w:w="12"/>
        <w:gridCol w:w="1618"/>
        <w:gridCol w:w="2343"/>
        <w:gridCol w:w="169"/>
        <w:gridCol w:w="783"/>
        <w:gridCol w:w="668"/>
        <w:gridCol w:w="1442"/>
      </w:tblGrid>
      <w:tr w:rsidR="006F3C33" w:rsidRPr="008D1B4A" w14:paraId="449EC3F3" w14:textId="77777777">
        <w:trPr>
          <w:trHeight w:val="1440"/>
          <w:jc w:val="center"/>
        </w:trPr>
        <w:tc>
          <w:tcPr>
            <w:tcW w:w="6467" w:type="dxa"/>
            <w:gridSpan w:val="6"/>
            <w:shd w:val="clear" w:color="auto" w:fill="FFFFFF"/>
            <w:tcMar>
              <w:top w:w="0" w:type="dxa"/>
            </w:tcMar>
            <w:vAlign w:val="bottom"/>
          </w:tcPr>
          <w:p w14:paraId="76287A13" w14:textId="26B080C9" w:rsidR="006F3C33" w:rsidRPr="00C96297" w:rsidRDefault="00C96297" w:rsidP="006F3C33">
            <w:pPr>
              <w:pStyle w:val="Heading1"/>
              <w:rPr>
                <w:color w:val="2683C6" w:themeColor="accent6"/>
              </w:rPr>
            </w:pPr>
            <w:r w:rsidRPr="00C96297">
              <w:rPr>
                <w:color w:val="2683C6" w:themeColor="accent6"/>
              </w:rPr>
              <w:t>INVOICE</w:t>
            </w:r>
          </w:p>
        </w:tc>
        <w:tc>
          <w:tcPr>
            <w:tcW w:w="2893" w:type="dxa"/>
            <w:gridSpan w:val="3"/>
            <w:shd w:val="clear" w:color="auto" w:fill="FFFFFF"/>
            <w:vAlign w:val="center"/>
          </w:tcPr>
          <w:p w14:paraId="09E018FA" w14:textId="77777777" w:rsidR="006F3C33" w:rsidRPr="008D1B4A" w:rsidRDefault="006F3C33" w:rsidP="008D1B4A">
            <w:pPr>
              <w:pStyle w:val="DateandNumber"/>
            </w:pPr>
            <w:r w:rsidRPr="008D1B4A">
              <w:t xml:space="preserve">Date: </w:t>
            </w:r>
            <w:sdt>
              <w:sdtPr>
                <w:id w:val="631673555"/>
                <w:placeholder>
                  <w:docPart w:val="3BFD76CC8F31F244B7CD7A94CC1B392F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D1B4A" w:rsidRPr="008D1B4A">
                  <w:t>[Enter a date]</w:t>
                </w:r>
              </w:sdtContent>
            </w:sdt>
          </w:p>
          <w:p w14:paraId="752ADBD9" w14:textId="5FBAFDE4" w:rsidR="00D7115F" w:rsidRPr="008D1B4A" w:rsidRDefault="0042680A" w:rsidP="008D1B4A">
            <w:pPr>
              <w:pStyle w:val="DateandNumber"/>
            </w:pPr>
            <w:r w:rsidRPr="008D1B4A">
              <w:t>Invoice</w:t>
            </w:r>
            <w:r w:rsidR="00D7115F" w:rsidRPr="008D1B4A">
              <w:t xml:space="preserve"> # </w:t>
            </w:r>
            <w:sdt>
              <w:sdtPr>
                <w:id w:val="631673558"/>
                <w:placeholder>
                  <w:docPart w:val="A4BEC3444F9476449D77BC68F9AA0640"/>
                </w:placeholder>
              </w:sdtPr>
              <w:sdtEndPr/>
              <w:sdtContent>
                <w:r w:rsidR="00C96297">
                  <w:t>9817</w:t>
                </w:r>
              </w:sdtContent>
            </w:sdt>
          </w:p>
          <w:p w14:paraId="08411A68" w14:textId="77777777" w:rsidR="00D7115F" w:rsidRPr="008D1B4A" w:rsidRDefault="0042680A" w:rsidP="008D1B4A">
            <w:pPr>
              <w:pStyle w:val="DateandNumber"/>
            </w:pPr>
            <w:r w:rsidRPr="008D1B4A">
              <w:t xml:space="preserve">Expiration Date: </w:t>
            </w:r>
            <w:sdt>
              <w:sdtPr>
                <w:id w:val="631673560"/>
                <w:placeholder>
                  <w:docPart w:val="D463A8D68C966C488B58CEE5BBD6CEBC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D1B4A" w:rsidRPr="008D1B4A">
                  <w:t>[Enter a date]</w:t>
                </w:r>
              </w:sdtContent>
            </w:sdt>
          </w:p>
        </w:tc>
      </w:tr>
      <w:tr w:rsidR="00004CBD" w:rsidRPr="000E042A" w14:paraId="277A924C" w14:textId="77777777" w:rsidTr="008D1B4A">
        <w:trPr>
          <w:trHeight w:val="2088"/>
          <w:jc w:val="center"/>
        </w:trPr>
        <w:tc>
          <w:tcPr>
            <w:tcW w:w="2325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</w:tcPr>
          <w:sdt>
            <w:sdtPr>
              <w:id w:val="629898825"/>
              <w:placeholder>
                <w:docPart w:val="BC0D33E8F2A85945ACB401F7ADBC5A9A"/>
              </w:placeholder>
              <w:showingPlcHdr/>
            </w:sdtPr>
            <w:sdtEndPr/>
            <w:sdtContent>
              <w:p w14:paraId="19D015A6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[Your Company Name]</w:t>
                </w:r>
              </w:p>
            </w:sdtContent>
          </w:sdt>
          <w:sdt>
            <w:sdtPr>
              <w:id w:val="629898827"/>
              <w:placeholder>
                <w:docPart w:val="5914428115FB9140A9002C3AD033CB62"/>
              </w:placeholder>
              <w:showingPlcHdr/>
            </w:sdtPr>
            <w:sdtEndPr/>
            <w:sdtContent>
              <w:p w14:paraId="5EDB4902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[Street Address]</w:t>
                </w:r>
              </w:p>
            </w:sdtContent>
          </w:sdt>
          <w:sdt>
            <w:sdtPr>
              <w:id w:val="629898853"/>
              <w:placeholder>
                <w:docPart w:val="25FA82AFB173864FA031455F95A93C6A"/>
              </w:placeholder>
              <w:showingPlcHdr/>
            </w:sdtPr>
            <w:sdtEndPr/>
            <w:sdtContent>
              <w:p w14:paraId="1D8CCB6A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[City, ST  ZIP Code</w:t>
                </w:r>
                <w:r w:rsidRPr="008D1B4A">
                  <w:rPr>
                    <w:rFonts w:hint="eastAsia"/>
                  </w:rPr>
                  <w:t>]</w:t>
                </w:r>
              </w:p>
            </w:sdtContent>
          </w:sdt>
          <w:sdt>
            <w:sdtPr>
              <w:id w:val="629898855"/>
              <w:placeholder>
                <w:docPart w:val="3B237151B7F9BA4EB3A82A54515C8E65"/>
              </w:placeholder>
              <w:showingPlcHdr/>
            </w:sdtPr>
            <w:sdtEndPr/>
            <w:sdtContent>
              <w:p w14:paraId="4D061A41" w14:textId="02897E93" w:rsidR="008D1B4A" w:rsidRPr="008D1B4A" w:rsidRDefault="008D1B4A" w:rsidP="008D1B4A">
                <w:pPr>
                  <w:pStyle w:val="leftalignedtext"/>
                </w:pPr>
                <w:r w:rsidRPr="008D1B4A">
                  <w:t>[Phone]</w:t>
                </w:r>
              </w:p>
            </w:sdtContent>
          </w:sdt>
          <w:sdt>
            <w:sdtPr>
              <w:id w:val="629898859"/>
              <w:placeholder>
                <w:docPart w:val="E9ED625D6FBEB44BB2351E5C163524E6"/>
              </w:placeholder>
              <w:showingPlcHdr/>
            </w:sdtPr>
            <w:sdtEndPr/>
            <w:sdtContent>
              <w:p w14:paraId="7E2A039B" w14:textId="77777777" w:rsidR="00004CBD" w:rsidRDefault="008D1B4A" w:rsidP="008D1B4A">
                <w:pPr>
                  <w:pStyle w:val="leftalignedtext"/>
                </w:pPr>
                <w:r w:rsidRPr="008D1B4A">
                  <w:t>[e-mail]</w:t>
                </w:r>
              </w:p>
            </w:sdtContent>
          </w:sdt>
        </w:tc>
        <w:tc>
          <w:tcPr>
            <w:tcW w:w="4925" w:type="dxa"/>
            <w:gridSpan w:val="5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p w14:paraId="2CD942E7" w14:textId="77777777" w:rsidR="00004CBD" w:rsidRPr="00C96297" w:rsidRDefault="00004CBD" w:rsidP="00FF2F43">
            <w:pPr>
              <w:pStyle w:val="headingright"/>
              <w:rPr>
                <w:color w:val="2683C6" w:themeColor="accent6"/>
              </w:rPr>
            </w:pPr>
            <w:r w:rsidRPr="00C96297">
              <w:rPr>
                <w:color w:val="2683C6" w:themeColor="accent6"/>
              </w:rPr>
              <w:t>To</w:t>
            </w:r>
          </w:p>
        </w:tc>
        <w:tc>
          <w:tcPr>
            <w:tcW w:w="2110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sdt>
            <w:sdtPr>
              <w:id w:val="629898869"/>
              <w:placeholder>
                <w:docPart w:val="E908EB1ECBA19F4A9D08FDB554D51724"/>
              </w:placeholder>
              <w:showingPlcHdr/>
            </w:sdtPr>
            <w:sdtEndPr/>
            <w:sdtContent>
              <w:p w14:paraId="25E8597B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[Name]</w:t>
                </w:r>
              </w:p>
            </w:sdtContent>
          </w:sdt>
          <w:sdt>
            <w:sdtPr>
              <w:id w:val="629898871"/>
              <w:placeholder>
                <w:docPart w:val="B3089E29113B4C47AE79B1A2950BFF8B"/>
              </w:placeholder>
              <w:showingPlcHdr/>
            </w:sdtPr>
            <w:sdtEndPr/>
            <w:sdtContent>
              <w:p w14:paraId="5DBD9B0C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[Company Name]</w:t>
                </w:r>
              </w:p>
            </w:sdtContent>
          </w:sdt>
          <w:sdt>
            <w:sdtPr>
              <w:id w:val="629898873"/>
              <w:placeholder>
                <w:docPart w:val="602EF1B095A4814783DC663BFAE29311"/>
              </w:placeholder>
              <w:showingPlcHdr/>
            </w:sdtPr>
            <w:sdtEndPr/>
            <w:sdtContent>
              <w:p w14:paraId="4DF2139E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[Street Address]</w:t>
                </w:r>
              </w:p>
            </w:sdtContent>
          </w:sdt>
          <w:sdt>
            <w:sdtPr>
              <w:id w:val="629898875"/>
              <w:placeholder>
                <w:docPart w:val="86B93EDB3550C74D8CABEB2A751E9CE2"/>
              </w:placeholder>
              <w:showingPlcHdr/>
            </w:sdtPr>
            <w:sdtEndPr/>
            <w:sdtContent>
              <w:p w14:paraId="5AE782B1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[City, ST  ZIP Code</w:t>
                </w:r>
                <w:r w:rsidRPr="008D1B4A">
                  <w:rPr>
                    <w:rFonts w:hint="eastAsia"/>
                  </w:rPr>
                  <w:t>]</w:t>
                </w:r>
              </w:p>
            </w:sdtContent>
          </w:sdt>
          <w:sdt>
            <w:sdtPr>
              <w:id w:val="629898877"/>
              <w:placeholder>
                <w:docPart w:val="ECA13ADEAB6F8047B886F3A6539C4AD4"/>
              </w:placeholder>
              <w:showingPlcHdr/>
            </w:sdtPr>
            <w:sdtEndPr/>
            <w:sdtContent>
              <w:p w14:paraId="7E8DA886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[Phone]</w:t>
                </w:r>
              </w:p>
            </w:sdtContent>
          </w:sdt>
          <w:p w14:paraId="1B870FEC" w14:textId="77777777" w:rsidR="00004CBD" w:rsidRPr="000E042A" w:rsidRDefault="008D1B4A" w:rsidP="008D1B4A">
            <w:pPr>
              <w:pStyle w:val="rightalignedtext"/>
            </w:pPr>
            <w:r w:rsidRPr="008D1B4A">
              <w:t xml:space="preserve">Customer ID </w:t>
            </w:r>
            <w:sdt>
              <w:sdtPr>
                <w:id w:val="629898879"/>
                <w:placeholder>
                  <w:docPart w:val="739557CEA585A44BB2DD3ED786A611BB"/>
                </w:placeholder>
                <w:showingPlcHdr/>
              </w:sdtPr>
              <w:sdtEndPr/>
              <w:sdtContent>
                <w:r w:rsidRPr="008D1B4A">
                  <w:t>[ABC12345</w:t>
                </w:r>
                <w:r w:rsidRPr="008D1B4A">
                  <w:rPr>
                    <w:rFonts w:hint="eastAsia"/>
                  </w:rPr>
                  <w:t>]</w:t>
                </w:r>
              </w:sdtContent>
            </w:sdt>
          </w:p>
        </w:tc>
      </w:tr>
      <w:tr w:rsidR="00004CBD" w:rsidRPr="009C1CA5" w14:paraId="20AD2569" w14:textId="77777777" w:rsidTr="008D1B4A">
        <w:trPr>
          <w:trHeight w:val="359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tcMar>
              <w:top w:w="0" w:type="dxa"/>
            </w:tcMar>
            <w:vAlign w:val="center"/>
          </w:tcPr>
          <w:p w14:paraId="244B44FA" w14:textId="4002FCE6" w:rsidR="00004CBD" w:rsidRPr="00912BEF" w:rsidRDefault="00004CBD" w:rsidP="00B464D6">
            <w:pPr>
              <w:pStyle w:val="columnheadings"/>
            </w:pPr>
            <w:r>
              <w:t>Salesperson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76A1FCB7" w14:textId="5641CEF1" w:rsidR="00004CBD" w:rsidRPr="00912BEF" w:rsidRDefault="00004CBD" w:rsidP="00B464D6">
            <w:pPr>
              <w:pStyle w:val="columnheadings"/>
            </w:pPr>
            <w:r>
              <w:t>Job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3F68E6C6" w14:textId="77777777" w:rsidR="00004CBD" w:rsidRPr="00912BEF" w:rsidRDefault="00004CBD" w:rsidP="00B464D6">
            <w:pPr>
              <w:pStyle w:val="columnheadings"/>
            </w:pPr>
            <w:r>
              <w:t>Payment Terms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366A2228" w14:textId="77777777" w:rsidR="00004CBD" w:rsidRPr="00912BEF" w:rsidRDefault="00004CBD" w:rsidP="00B464D6">
            <w:pPr>
              <w:pStyle w:val="columnheadings"/>
            </w:pPr>
            <w:r>
              <w:t>Due Date</w:t>
            </w:r>
          </w:p>
        </w:tc>
      </w:tr>
      <w:tr w:rsidR="00004CBD" w:rsidRPr="009C1CA5" w14:paraId="3D282424" w14:textId="77777777" w:rsidTr="008D1B4A">
        <w:trPr>
          <w:trHeight w:val="288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2D80EE8F" w14:textId="77777777" w:rsidR="00004CBD" w:rsidRPr="009C1CA5" w:rsidRDefault="00004CBD" w:rsidP="000A467A"/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464CAD61" w14:textId="39FC7D75" w:rsidR="00004CBD" w:rsidRPr="009C1CA5" w:rsidRDefault="00004CBD" w:rsidP="000A467A"/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6A43C61" w14:textId="217ED7B3" w:rsidR="00004CBD" w:rsidRDefault="00004CBD" w:rsidP="000A467A">
            <w:r>
              <w:t>Due on receipt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5AD1C6B" w14:textId="77777777" w:rsidR="00004CBD" w:rsidRPr="009C1CA5" w:rsidRDefault="00004CBD" w:rsidP="000A467A"/>
        </w:tc>
      </w:tr>
      <w:tr w:rsidR="00004CBD" w:rsidRPr="00912BEF" w14:paraId="2798C481" w14:textId="77777777" w:rsidTr="008D1B4A">
        <w:trPr>
          <w:trHeight w:val="288"/>
          <w:jc w:val="center"/>
        </w:trPr>
        <w:tc>
          <w:tcPr>
            <w:tcW w:w="9360" w:type="dxa"/>
            <w:gridSpan w:val="9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  <w:tcMar>
              <w:top w:w="0" w:type="dxa"/>
            </w:tcMar>
            <w:vAlign w:val="center"/>
          </w:tcPr>
          <w:p w14:paraId="47FF48CD" w14:textId="77777777" w:rsidR="00004CBD" w:rsidRPr="00912BEF" w:rsidRDefault="00004CBD" w:rsidP="00181917">
            <w:pPr>
              <w:pStyle w:val="Amount"/>
            </w:pPr>
          </w:p>
        </w:tc>
      </w:tr>
      <w:tr w:rsidR="00004CBD" w:rsidRPr="00912BEF" w14:paraId="1746BC6C" w14:textId="77777777" w:rsidTr="008D1B4A">
        <w:trPr>
          <w:trHeight w:val="288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tcMar>
              <w:top w:w="0" w:type="dxa"/>
            </w:tcMar>
            <w:vAlign w:val="center"/>
          </w:tcPr>
          <w:p w14:paraId="2AB74F26" w14:textId="77777777" w:rsidR="00004CBD" w:rsidRPr="00912BEF" w:rsidRDefault="00004CBD" w:rsidP="009C1CA5">
            <w:pPr>
              <w:pStyle w:val="columnheadings"/>
            </w:pPr>
            <w:r>
              <w:t>Qty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556426D1" w14:textId="77777777" w:rsidR="00004CBD" w:rsidRPr="00912BEF" w:rsidRDefault="00004CBD" w:rsidP="009C1CA5">
            <w:pPr>
              <w:pStyle w:val="columnheadings"/>
            </w:pPr>
            <w:r>
              <w:t>Description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7E31FABC" w14:textId="77777777" w:rsidR="00004CBD" w:rsidRPr="00912BEF" w:rsidRDefault="00004CBD" w:rsidP="009C1CA5">
            <w:pPr>
              <w:pStyle w:val="columnheadings"/>
            </w:pPr>
            <w:r>
              <w:t>Unit Price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76E8B" w:themeFill="accent1" w:themeFillShade="BF"/>
            <w:vAlign w:val="center"/>
          </w:tcPr>
          <w:p w14:paraId="5E6D0431" w14:textId="77777777" w:rsidR="00004CBD" w:rsidRPr="00912BEF" w:rsidRDefault="00004CBD" w:rsidP="009C1CA5">
            <w:pPr>
              <w:pStyle w:val="columnheadings"/>
            </w:pPr>
            <w:r>
              <w:t>Line Total</w:t>
            </w:r>
          </w:p>
        </w:tc>
      </w:tr>
      <w:tr w:rsidR="00004CBD" w:rsidRPr="00912BEF" w14:paraId="7E4F3CE4" w14:textId="77777777" w:rsidTr="008D1B4A">
        <w:trPr>
          <w:trHeight w:val="289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0FB72EF0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1906D68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1CC1D572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32645C3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0324B6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40DFE054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7ADC6C3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10AF154A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27D0615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45271A8A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248456C3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401393B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DFD4BC0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94FCAE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2F9C235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08320331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1B1273A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043A86EF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54572E68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46189CE2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14057E4E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31CB2FCF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AF5D7E3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24680871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06F6011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9476F08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47B5316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0A2F29EB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4E67D551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1593B8F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BC52545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533B1A4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0B32C343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5799D49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5E5A321C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5F2C6F9D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6C2D298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3B15F506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5465BEEB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3EDCD47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54135D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71BC2305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9985872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4860154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9C88336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4E90DD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BC58E6E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14F6062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3D57BBB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2034D4F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C5EAFDE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78DBE26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3C4A43A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69DD188A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8B74FB1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3B9AE1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5593CEA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7B82C78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632E77D0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F13F32B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7B78E6B4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8378A70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5C6DF0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2967D2EF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16DD8EDE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0B647205" w14:textId="77777777" w:rsidR="00004CBD" w:rsidRDefault="00004CBD" w:rsidP="00F20A69">
            <w:pPr>
              <w:pStyle w:val="labels"/>
            </w:pPr>
            <w:r>
              <w:t>Subtotal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2776E28A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524309C2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CBEA01B" w14:textId="77777777" w:rsidR="00004CBD" w:rsidRDefault="00004CBD" w:rsidP="00F20A69">
            <w:pPr>
              <w:pStyle w:val="labels"/>
            </w:pPr>
            <w:r>
              <w:t>Sales Tax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811144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73C3C23F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70DA32E3" w14:textId="77777777" w:rsidR="00004CBD" w:rsidRDefault="00004CBD" w:rsidP="00F20A69">
            <w:pPr>
              <w:pStyle w:val="labels"/>
            </w:pPr>
            <w:r>
              <w:t>Total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7DDF1F61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D3091A9" w14:textId="77777777" w:rsidTr="008D1B4A">
        <w:trPr>
          <w:trHeight w:val="1673"/>
          <w:jc w:val="center"/>
        </w:trPr>
        <w:tc>
          <w:tcPr>
            <w:tcW w:w="7918" w:type="dxa"/>
            <w:gridSpan w:val="8"/>
            <w:shd w:val="clear" w:color="auto" w:fill="FFFFFF"/>
            <w:tcMar>
              <w:top w:w="0" w:type="dxa"/>
            </w:tcMar>
            <w:vAlign w:val="center"/>
          </w:tcPr>
          <w:p w14:paraId="0B9A2FFF" w14:textId="0B6D4F7D" w:rsidR="00004CBD" w:rsidRPr="00912BEF" w:rsidRDefault="00C96297" w:rsidP="004011A6">
            <w:pPr>
              <w:pStyle w:val="SmallType"/>
            </w:pPr>
            <w:r>
              <w:t>Signature and Name</w:t>
            </w:r>
            <w:r w:rsidR="00004CBD">
              <w:t xml:space="preserve">: </w:t>
            </w:r>
            <w:r w:rsidR="00004CBD">
              <w:tab/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405B2D60" w14:textId="77777777" w:rsidR="00004CBD" w:rsidRDefault="00004CBD" w:rsidP="008205AA"/>
          <w:p w14:paraId="679C77FB" w14:textId="77777777" w:rsidR="00C96297" w:rsidRDefault="00C96297" w:rsidP="008205AA"/>
          <w:p w14:paraId="2447F93F" w14:textId="77777777" w:rsidR="00C96297" w:rsidRDefault="00C96297" w:rsidP="008205AA"/>
          <w:p w14:paraId="2350C563" w14:textId="77777777" w:rsidR="00C96297" w:rsidRDefault="00C96297" w:rsidP="008205AA"/>
          <w:p w14:paraId="65FBFCEC" w14:textId="77777777" w:rsidR="00C96297" w:rsidRDefault="00C96297" w:rsidP="008205AA"/>
          <w:p w14:paraId="352FFE03" w14:textId="6CB1399C" w:rsidR="00C96297" w:rsidRPr="00912BEF" w:rsidRDefault="00C96297" w:rsidP="00C96297"/>
        </w:tc>
      </w:tr>
      <w:tr w:rsidR="00004CBD" w:rsidRPr="001C2122" w14:paraId="242BB7BC" w14:textId="77777777">
        <w:trPr>
          <w:trHeight w:val="800"/>
          <w:jc w:val="center"/>
        </w:trPr>
        <w:tc>
          <w:tcPr>
            <w:tcW w:w="1613" w:type="dxa"/>
            <w:shd w:val="clear" w:color="auto" w:fill="FFFFFF"/>
            <w:tcMar>
              <w:top w:w="0" w:type="dxa"/>
            </w:tcMar>
            <w:vAlign w:val="center"/>
          </w:tcPr>
          <w:p w14:paraId="1B50A855" w14:textId="11452F9A" w:rsidR="00004CBD" w:rsidRDefault="00C96297" w:rsidP="007F3FC1">
            <w:r>
              <w:rPr>
                <w:noProof/>
              </w:rPr>
              <w:drawing>
                <wp:inline distT="0" distB="0" distL="0" distR="0" wp14:anchorId="43AFE023" wp14:editId="263FD674">
                  <wp:extent cx="878205" cy="4394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631673562"/>
            <w:placeholder>
              <w:docPart w:val="855B0F012FD18146939402B7B2D3ACDB"/>
            </w:placeholder>
            <w:showingPlcHdr/>
          </w:sdtPr>
          <w:sdtEndPr/>
          <w:sdtContent>
            <w:tc>
              <w:tcPr>
                <w:tcW w:w="2342" w:type="dxa"/>
                <w:gridSpan w:val="3"/>
                <w:shd w:val="clear" w:color="auto" w:fill="FFFFFF"/>
                <w:vAlign w:val="bottom"/>
              </w:tcPr>
              <w:p w14:paraId="0056979B" w14:textId="77777777" w:rsidR="00004CBD" w:rsidRDefault="008D1B4A" w:rsidP="008D1B4A">
                <w:pPr>
                  <w:pStyle w:val="slogan"/>
                </w:pPr>
                <w:r>
                  <w:t>[Your company slogan]</w:t>
                </w:r>
              </w:p>
            </w:tc>
          </w:sdtContent>
        </w:sdt>
        <w:tc>
          <w:tcPr>
            <w:tcW w:w="5405" w:type="dxa"/>
            <w:gridSpan w:val="5"/>
            <w:shd w:val="clear" w:color="auto" w:fill="FFFFFF"/>
            <w:vAlign w:val="bottom"/>
          </w:tcPr>
          <w:p w14:paraId="1502B6CE" w14:textId="77777777" w:rsidR="00004CBD" w:rsidRPr="001C2122" w:rsidRDefault="00004CBD" w:rsidP="004011A6">
            <w:pPr>
              <w:pStyle w:val="thankyou"/>
            </w:pPr>
            <w:r w:rsidRPr="00F01E9A">
              <w:t>Thank you for your business!</w:t>
            </w:r>
          </w:p>
        </w:tc>
      </w:tr>
    </w:tbl>
    <w:p w14:paraId="3C34604D" w14:textId="7A12D9C2" w:rsidR="004C4F1D" w:rsidRDefault="004C4F1D" w:rsidP="004C4F1D"/>
    <w:p w14:paraId="4038DB77" w14:textId="54CEAF0F" w:rsidR="00C96297" w:rsidRDefault="00C96297" w:rsidP="004C4F1D"/>
    <w:p w14:paraId="181EC637" w14:textId="6FA6F7CE" w:rsidR="00C96297" w:rsidRDefault="00C96297" w:rsidP="004C4F1D"/>
    <w:p w14:paraId="737D9324" w14:textId="3382CF47" w:rsidR="00C96297" w:rsidRDefault="00C96297" w:rsidP="004C4F1D"/>
    <w:p w14:paraId="3C56B2BB" w14:textId="651384E6" w:rsidR="00C96297" w:rsidRDefault="00C96297" w:rsidP="004C4F1D"/>
    <w:p w14:paraId="38DE6B02" w14:textId="39535F63" w:rsidR="00C96297" w:rsidRDefault="00C96297" w:rsidP="00C96297">
      <w:pPr>
        <w:jc w:val="center"/>
      </w:pPr>
      <w:r w:rsidRPr="00C96297">
        <w:t>Thank you for your business. Kindly pay all due amount within 15 days to prevent interest of 1.5% and late fee.</w:t>
      </w:r>
    </w:p>
    <w:sectPr w:rsidR="00C96297" w:rsidSect="0042680A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Logo placeholder" style="width:3in;height:3in" o:bullet="t">
        <v:imagedata r:id="rId1" o:title="template_logo"/>
      </v:shape>
    </w:pict>
  </w:numPicBullet>
  <w:abstractNum w:abstractNumId="0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97"/>
    <w:rsid w:val="00004CBD"/>
    <w:rsid w:val="00010191"/>
    <w:rsid w:val="00024770"/>
    <w:rsid w:val="00024856"/>
    <w:rsid w:val="00061BE1"/>
    <w:rsid w:val="000653AC"/>
    <w:rsid w:val="000A467A"/>
    <w:rsid w:val="000A7B95"/>
    <w:rsid w:val="000D6448"/>
    <w:rsid w:val="000E042A"/>
    <w:rsid w:val="000F5D11"/>
    <w:rsid w:val="000F6B47"/>
    <w:rsid w:val="000F7D4F"/>
    <w:rsid w:val="0010556E"/>
    <w:rsid w:val="001119DF"/>
    <w:rsid w:val="00130F5B"/>
    <w:rsid w:val="00140EA0"/>
    <w:rsid w:val="001553FA"/>
    <w:rsid w:val="00161DB3"/>
    <w:rsid w:val="00181917"/>
    <w:rsid w:val="001A0A9F"/>
    <w:rsid w:val="001B4F7A"/>
    <w:rsid w:val="001B70FF"/>
    <w:rsid w:val="001F0F9F"/>
    <w:rsid w:val="002025E8"/>
    <w:rsid w:val="00202E66"/>
    <w:rsid w:val="00227D2A"/>
    <w:rsid w:val="00237500"/>
    <w:rsid w:val="00237E66"/>
    <w:rsid w:val="002523E9"/>
    <w:rsid w:val="00297A63"/>
    <w:rsid w:val="002D128D"/>
    <w:rsid w:val="002F6035"/>
    <w:rsid w:val="00304275"/>
    <w:rsid w:val="003055DC"/>
    <w:rsid w:val="00311C97"/>
    <w:rsid w:val="003272DA"/>
    <w:rsid w:val="003D42CB"/>
    <w:rsid w:val="003E5BF9"/>
    <w:rsid w:val="003E5FCD"/>
    <w:rsid w:val="003F1691"/>
    <w:rsid w:val="004011A6"/>
    <w:rsid w:val="004077A8"/>
    <w:rsid w:val="0042680A"/>
    <w:rsid w:val="00441785"/>
    <w:rsid w:val="00442CDA"/>
    <w:rsid w:val="00446C27"/>
    <w:rsid w:val="004471ED"/>
    <w:rsid w:val="0045588D"/>
    <w:rsid w:val="00455F93"/>
    <w:rsid w:val="004B07E3"/>
    <w:rsid w:val="004C4F1D"/>
    <w:rsid w:val="004F202D"/>
    <w:rsid w:val="005209B5"/>
    <w:rsid w:val="00521569"/>
    <w:rsid w:val="0057647C"/>
    <w:rsid w:val="00577677"/>
    <w:rsid w:val="005865E7"/>
    <w:rsid w:val="005F3BA8"/>
    <w:rsid w:val="00600046"/>
    <w:rsid w:val="00646D51"/>
    <w:rsid w:val="006869C1"/>
    <w:rsid w:val="006A7C63"/>
    <w:rsid w:val="006B7B9B"/>
    <w:rsid w:val="006F3C33"/>
    <w:rsid w:val="00704C33"/>
    <w:rsid w:val="00705D71"/>
    <w:rsid w:val="00750613"/>
    <w:rsid w:val="00776BCB"/>
    <w:rsid w:val="007B38EB"/>
    <w:rsid w:val="007F242B"/>
    <w:rsid w:val="007F3FC1"/>
    <w:rsid w:val="007F5BB3"/>
    <w:rsid w:val="008171B1"/>
    <w:rsid w:val="00820427"/>
    <w:rsid w:val="008205AA"/>
    <w:rsid w:val="008C58CA"/>
    <w:rsid w:val="008C5A0E"/>
    <w:rsid w:val="008D1B4A"/>
    <w:rsid w:val="008E45DF"/>
    <w:rsid w:val="008E5F43"/>
    <w:rsid w:val="008F4CE5"/>
    <w:rsid w:val="00912BEF"/>
    <w:rsid w:val="00925575"/>
    <w:rsid w:val="00953D43"/>
    <w:rsid w:val="00954EF9"/>
    <w:rsid w:val="00955153"/>
    <w:rsid w:val="009B2AC0"/>
    <w:rsid w:val="009B3608"/>
    <w:rsid w:val="009B6CF5"/>
    <w:rsid w:val="009C1CA5"/>
    <w:rsid w:val="009C28E3"/>
    <w:rsid w:val="009D7158"/>
    <w:rsid w:val="009E32BC"/>
    <w:rsid w:val="009E541E"/>
    <w:rsid w:val="00A27EC3"/>
    <w:rsid w:val="00A42A8C"/>
    <w:rsid w:val="00A464D8"/>
    <w:rsid w:val="00A472D4"/>
    <w:rsid w:val="00A50CC1"/>
    <w:rsid w:val="00A5177E"/>
    <w:rsid w:val="00A54A6E"/>
    <w:rsid w:val="00A63377"/>
    <w:rsid w:val="00A87BAC"/>
    <w:rsid w:val="00A908B1"/>
    <w:rsid w:val="00AD0CAF"/>
    <w:rsid w:val="00AD1385"/>
    <w:rsid w:val="00AD6E6B"/>
    <w:rsid w:val="00B460B1"/>
    <w:rsid w:val="00B464D6"/>
    <w:rsid w:val="00B52303"/>
    <w:rsid w:val="00BE0AE9"/>
    <w:rsid w:val="00BF5438"/>
    <w:rsid w:val="00C41844"/>
    <w:rsid w:val="00C50F0E"/>
    <w:rsid w:val="00C54AE4"/>
    <w:rsid w:val="00C96297"/>
    <w:rsid w:val="00C9686F"/>
    <w:rsid w:val="00CA1C8D"/>
    <w:rsid w:val="00CC1DC3"/>
    <w:rsid w:val="00CD3C2A"/>
    <w:rsid w:val="00D52530"/>
    <w:rsid w:val="00D7115F"/>
    <w:rsid w:val="00D719AB"/>
    <w:rsid w:val="00D824D4"/>
    <w:rsid w:val="00DB6D0A"/>
    <w:rsid w:val="00DF1EAB"/>
    <w:rsid w:val="00E020A7"/>
    <w:rsid w:val="00E215DD"/>
    <w:rsid w:val="00E47F00"/>
    <w:rsid w:val="00E52614"/>
    <w:rsid w:val="00E722D5"/>
    <w:rsid w:val="00E73C15"/>
    <w:rsid w:val="00E97E88"/>
    <w:rsid w:val="00EA48FA"/>
    <w:rsid w:val="00EB4F05"/>
    <w:rsid w:val="00EC2385"/>
    <w:rsid w:val="00ED5BBA"/>
    <w:rsid w:val="00F006F7"/>
    <w:rsid w:val="00F01E9A"/>
    <w:rsid w:val="00F20A69"/>
    <w:rsid w:val="00F56369"/>
    <w:rsid w:val="00F738BA"/>
    <w:rsid w:val="00F77FBF"/>
    <w:rsid w:val="00FE069C"/>
    <w:rsid w:val="00FE67BF"/>
    <w:rsid w:val="00FF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E87184"/>
  <w15:docId w15:val="{EBDA1382-D951-3F4A-8B5E-CD264CD5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1B4A"/>
    <w:rPr>
      <w:rFonts w:asciiTheme="minorHAnsi" w:hAnsiTheme="minorHAnsi"/>
      <w:sz w:val="14"/>
      <w:szCs w:val="14"/>
    </w:rPr>
  </w:style>
  <w:style w:type="paragraph" w:styleId="Heading1">
    <w:name w:val="heading 1"/>
    <w:basedOn w:val="Normal"/>
    <w:next w:val="Normal"/>
    <w:autoRedefine/>
    <w:qFormat/>
    <w:rsid w:val="008D1B4A"/>
    <w:pPr>
      <w:keepNext/>
      <w:spacing w:before="140"/>
      <w:outlineLvl w:val="0"/>
    </w:pPr>
    <w:rPr>
      <w:rFonts w:asciiTheme="majorHAnsi" w:hAnsiTheme="majorHAnsi" w:cs="Arial"/>
      <w:bCs/>
      <w:caps/>
      <w:color w:val="BFBFBF" w:themeColor="background1" w:themeShade="BF"/>
      <w:kern w:val="44"/>
      <w:sz w:val="64"/>
      <w:szCs w:val="64"/>
    </w:rPr>
  </w:style>
  <w:style w:type="paragraph" w:styleId="Heading2">
    <w:name w:val="heading 2"/>
    <w:basedOn w:val="Normal"/>
    <w:next w:val="Normal"/>
    <w:qFormat/>
    <w:rsid w:val="008D1B4A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D1B4A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ount">
    <w:name w:val="Amount"/>
    <w:basedOn w:val="Normal"/>
    <w:rsid w:val="004077A8"/>
    <w:pPr>
      <w:jc w:val="right"/>
    </w:pPr>
  </w:style>
  <w:style w:type="paragraph" w:customStyle="1" w:styleId="DateandNumber">
    <w:name w:val="Date and Number"/>
    <w:basedOn w:val="Normal"/>
    <w:rsid w:val="004077A8"/>
    <w:pPr>
      <w:spacing w:line="264" w:lineRule="auto"/>
      <w:jc w:val="right"/>
    </w:pPr>
    <w:rPr>
      <w:spacing w:val="4"/>
      <w:szCs w:val="16"/>
    </w:rPr>
  </w:style>
  <w:style w:type="paragraph" w:customStyle="1" w:styleId="columnheadings">
    <w:name w:val="column headings"/>
    <w:basedOn w:val="labels"/>
    <w:rsid w:val="008D1B4A"/>
    <w:pPr>
      <w:jc w:val="left"/>
    </w:pPr>
    <w:rPr>
      <w:color w:val="F2F2F2" w:themeColor="background1" w:themeShade="F2"/>
    </w:rPr>
  </w:style>
  <w:style w:type="paragraph" w:customStyle="1" w:styleId="labels">
    <w:name w:val="labels"/>
    <w:basedOn w:val="Normal"/>
    <w:rsid w:val="008D1B4A"/>
    <w:pPr>
      <w:jc w:val="right"/>
      <w:outlineLvl w:val="1"/>
    </w:pPr>
    <w:rPr>
      <w:b/>
      <w:i/>
      <w:spacing w:val="40"/>
    </w:rPr>
  </w:style>
  <w:style w:type="paragraph" w:customStyle="1" w:styleId="leftalignedtext">
    <w:name w:val="left aligned text"/>
    <w:basedOn w:val="rightalignedtext"/>
    <w:rsid w:val="00CD3C2A"/>
    <w:pPr>
      <w:jc w:val="left"/>
    </w:pPr>
  </w:style>
  <w:style w:type="paragraph" w:customStyle="1" w:styleId="rightalignedtext">
    <w:name w:val="right aligned text"/>
    <w:basedOn w:val="Normal"/>
    <w:rsid w:val="004077A8"/>
    <w:pPr>
      <w:spacing w:line="240" w:lineRule="atLeast"/>
      <w:jc w:val="right"/>
    </w:pPr>
    <w:rPr>
      <w:szCs w:val="16"/>
    </w:rPr>
  </w:style>
  <w:style w:type="paragraph" w:customStyle="1" w:styleId="SmallType">
    <w:name w:val="Small Type"/>
    <w:basedOn w:val="Normal"/>
    <w:rsid w:val="008D1B4A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</w:rPr>
  </w:style>
  <w:style w:type="character" w:customStyle="1" w:styleId="thankyouChar">
    <w:name w:val="thank you Char"/>
    <w:basedOn w:val="DefaultParagraphFont"/>
    <w:link w:val="thankyou"/>
    <w:rsid w:val="008D1B4A"/>
    <w:rPr>
      <w:rFonts w:asciiTheme="minorHAnsi" w:hAnsiTheme="minorHAnsi"/>
      <w:b/>
      <w:i/>
      <w:color w:val="276E8B" w:themeColor="accent1" w:themeShade="BF"/>
      <w:szCs w:val="22"/>
    </w:rPr>
  </w:style>
  <w:style w:type="paragraph" w:customStyle="1" w:styleId="thankyou">
    <w:name w:val="thank you"/>
    <w:basedOn w:val="Normal"/>
    <w:link w:val="thankyouChar"/>
    <w:autoRedefine/>
    <w:rsid w:val="008D1B4A"/>
    <w:pPr>
      <w:spacing w:before="100"/>
      <w:jc w:val="right"/>
    </w:pPr>
    <w:rPr>
      <w:b/>
      <w:i/>
      <w:color w:val="276E8B" w:themeColor="accent1" w:themeShade="BF"/>
      <w:sz w:val="20"/>
      <w:szCs w:val="22"/>
    </w:rPr>
  </w:style>
  <w:style w:type="paragraph" w:customStyle="1" w:styleId="slogan">
    <w:name w:val="slogan"/>
    <w:basedOn w:val="Normal"/>
    <w:rsid w:val="008D1B4A"/>
    <w:pPr>
      <w:outlineLvl w:val="2"/>
    </w:pPr>
    <w:rPr>
      <w:i/>
      <w:spacing w:val="4"/>
      <w:szCs w:val="18"/>
    </w:rPr>
  </w:style>
  <w:style w:type="paragraph" w:customStyle="1" w:styleId="headingright">
    <w:name w:val="heading right"/>
    <w:basedOn w:val="Normal"/>
    <w:rsid w:val="008D1B4A"/>
    <w:pPr>
      <w:spacing w:line="240" w:lineRule="atLeast"/>
      <w:jc w:val="right"/>
    </w:pPr>
    <w:rPr>
      <w:color w:val="BFBFBF" w:themeColor="background1" w:themeShade="BF"/>
      <w:sz w:val="16"/>
      <w:szCs w:val="16"/>
    </w:rPr>
  </w:style>
  <w:style w:type="paragraph" w:styleId="BalloonText">
    <w:name w:val="Balloon Text"/>
    <w:basedOn w:val="Normal"/>
    <w:link w:val="BalloonTextChar"/>
    <w:rsid w:val="009E32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32BC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D1B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ikki/Documents/MY%20HDX001/ordered/Bills%20and%20Invoices/quote%20template%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BFD76CC8F31F244B7CD7A94CC1B3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25B18-25F1-DC4C-9276-A75BCB716AE5}"/>
      </w:docPartPr>
      <w:docPartBody>
        <w:p w:rsidR="00000000" w:rsidRDefault="00695C00">
          <w:pPr>
            <w:pStyle w:val="3BFD76CC8F31F244B7CD7A94CC1B392F"/>
          </w:pPr>
          <w:r>
            <w:t>[Enter a date]</w:t>
          </w:r>
        </w:p>
      </w:docPartBody>
    </w:docPart>
    <w:docPart>
      <w:docPartPr>
        <w:name w:val="A4BEC3444F9476449D77BC68F9AA0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D38C5-A898-464D-B0C5-DD965FF0236D}"/>
      </w:docPartPr>
      <w:docPartBody>
        <w:p w:rsidR="00000000" w:rsidRDefault="00695C00">
          <w:pPr>
            <w:pStyle w:val="A4BEC3444F9476449D77BC68F9AA0640"/>
          </w:pPr>
          <w:r>
            <w:t>[100]</w:t>
          </w:r>
        </w:p>
      </w:docPartBody>
    </w:docPart>
    <w:docPart>
      <w:docPartPr>
        <w:name w:val="D463A8D68C966C488B58CEE5BBD6C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5BB04-C84B-8842-A584-EC30D545A6AF}"/>
      </w:docPartPr>
      <w:docPartBody>
        <w:p w:rsidR="00000000" w:rsidRDefault="00695C00">
          <w:pPr>
            <w:pStyle w:val="D463A8D68C966C488B58CEE5BBD6CEBC"/>
          </w:pPr>
          <w:r>
            <w:t>[Enter a date]</w:t>
          </w:r>
        </w:p>
      </w:docPartBody>
    </w:docPart>
    <w:docPart>
      <w:docPartPr>
        <w:name w:val="BC0D33E8F2A85945ACB401F7ADBC5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5209-03B6-734E-B7B1-76BC9B7203A9}"/>
      </w:docPartPr>
      <w:docPartBody>
        <w:p w:rsidR="00000000" w:rsidRDefault="00695C00">
          <w:pPr>
            <w:pStyle w:val="BC0D33E8F2A85945ACB401F7ADBC5A9A"/>
          </w:pPr>
          <w:r w:rsidRPr="00857D02">
            <w:rPr>
              <w:rStyle w:val="PlaceholderText"/>
            </w:rPr>
            <w:t>[Your Company Name]</w:t>
          </w:r>
        </w:p>
      </w:docPartBody>
    </w:docPart>
    <w:docPart>
      <w:docPartPr>
        <w:name w:val="5914428115FB9140A9002C3AD033C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D5CDC-6723-334D-A484-E16364633AA8}"/>
      </w:docPartPr>
      <w:docPartBody>
        <w:p w:rsidR="00000000" w:rsidRDefault="00695C00">
          <w:pPr>
            <w:pStyle w:val="5914428115FB9140A9002C3AD033CB62"/>
          </w:pPr>
          <w:r w:rsidRPr="00857D02">
            <w:t>[Street Address]</w:t>
          </w:r>
        </w:p>
      </w:docPartBody>
    </w:docPart>
    <w:docPart>
      <w:docPartPr>
        <w:name w:val="25FA82AFB173864FA031455F95A93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18520-5781-1141-A3F0-11FCD49E223C}"/>
      </w:docPartPr>
      <w:docPartBody>
        <w:p w:rsidR="00000000" w:rsidRDefault="00695C00">
          <w:pPr>
            <w:pStyle w:val="25FA82AFB173864FA031455F95A93C6A"/>
          </w:pPr>
          <w:r w:rsidRPr="00857D02">
            <w:t>[City, ST  ZIP Code</w:t>
          </w:r>
          <w:r>
            <w:rPr>
              <w:rFonts w:hint="eastAsia"/>
              <w:lang w:eastAsia="ja-JP"/>
            </w:rPr>
            <w:t>]</w:t>
          </w:r>
        </w:p>
      </w:docPartBody>
    </w:docPart>
    <w:docPart>
      <w:docPartPr>
        <w:name w:val="3B237151B7F9BA4EB3A82A54515C8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35265-DED5-824C-AA71-D122CC746A6C}"/>
      </w:docPartPr>
      <w:docPartBody>
        <w:p w:rsidR="00000000" w:rsidRDefault="00695C00">
          <w:pPr>
            <w:pStyle w:val="3B237151B7F9BA4EB3A82A54515C8E65"/>
          </w:pPr>
          <w:r w:rsidRPr="00857D02">
            <w:rPr>
              <w:rStyle w:val="PlaceholderText"/>
            </w:rPr>
            <w:t>[Phone]</w:t>
          </w:r>
        </w:p>
      </w:docPartBody>
    </w:docPart>
    <w:docPart>
      <w:docPartPr>
        <w:name w:val="E9ED625D6FBEB44BB2351E5C16352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68C7A-9EFE-2C4D-BE6E-983C87E46050}"/>
      </w:docPartPr>
      <w:docPartBody>
        <w:p w:rsidR="00000000" w:rsidRDefault="00695C00">
          <w:pPr>
            <w:pStyle w:val="E9ED625D6FBEB44BB2351E5C163524E6"/>
          </w:pPr>
          <w:r w:rsidRPr="00857D02">
            <w:rPr>
              <w:rStyle w:val="PlaceholderText"/>
            </w:rPr>
            <w:t>[e-mail]</w:t>
          </w:r>
        </w:p>
      </w:docPartBody>
    </w:docPart>
    <w:docPart>
      <w:docPartPr>
        <w:name w:val="E908EB1ECBA19F4A9D08FDB554D51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F852A-1BAA-C745-AE7D-1CD09C56BFFA}"/>
      </w:docPartPr>
      <w:docPartBody>
        <w:p w:rsidR="00000000" w:rsidRDefault="00695C00">
          <w:pPr>
            <w:pStyle w:val="E908EB1ECBA19F4A9D08FDB554D51724"/>
          </w:pPr>
          <w:r w:rsidRPr="00857D02">
            <w:t>[Name]</w:t>
          </w:r>
        </w:p>
      </w:docPartBody>
    </w:docPart>
    <w:docPart>
      <w:docPartPr>
        <w:name w:val="B3089E29113B4C47AE79B1A2950BF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1C5FF-28DF-FA40-930A-A326B0BDF06D}"/>
      </w:docPartPr>
      <w:docPartBody>
        <w:p w:rsidR="00000000" w:rsidRDefault="00695C00">
          <w:pPr>
            <w:pStyle w:val="B3089E29113B4C47AE79B1A2950BFF8B"/>
          </w:pPr>
          <w:r w:rsidRPr="00857D02">
            <w:rPr>
              <w:rStyle w:val="PlaceholderText"/>
            </w:rPr>
            <w:t>[Company Name]</w:t>
          </w:r>
        </w:p>
      </w:docPartBody>
    </w:docPart>
    <w:docPart>
      <w:docPartPr>
        <w:name w:val="602EF1B095A4814783DC663BFAE29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F797E-C168-F44E-8809-48303BE84CB1}"/>
      </w:docPartPr>
      <w:docPartBody>
        <w:p w:rsidR="00000000" w:rsidRDefault="00695C00">
          <w:pPr>
            <w:pStyle w:val="602EF1B095A4814783DC663BFAE29311"/>
          </w:pPr>
          <w:r w:rsidRPr="00857D02">
            <w:rPr>
              <w:rStyle w:val="PlaceholderText"/>
            </w:rPr>
            <w:t>[Street Address]</w:t>
          </w:r>
        </w:p>
      </w:docPartBody>
    </w:docPart>
    <w:docPart>
      <w:docPartPr>
        <w:name w:val="86B93EDB3550C74D8CABEB2A751E9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33D39-B9AE-7D4F-A7F4-2982768C99EE}"/>
      </w:docPartPr>
      <w:docPartBody>
        <w:p w:rsidR="00000000" w:rsidRDefault="00695C00">
          <w:pPr>
            <w:pStyle w:val="86B93EDB3550C74D8CABEB2A751E9CE2"/>
          </w:pPr>
          <w:r w:rsidRPr="00857D02">
            <w:rPr>
              <w:rStyle w:val="PlaceholderText"/>
            </w:rPr>
            <w:t>[City, ST  ZIP Code</w:t>
          </w:r>
          <w:r>
            <w:rPr>
              <w:rStyle w:val="PlaceholderText"/>
              <w:rFonts w:hint="eastAsia"/>
              <w:lang w:eastAsia="ja-JP"/>
            </w:rPr>
            <w:t>]</w:t>
          </w:r>
        </w:p>
      </w:docPartBody>
    </w:docPart>
    <w:docPart>
      <w:docPartPr>
        <w:name w:val="ECA13ADEAB6F8047B886F3A6539C4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47A8C-FF75-394F-AACA-896E65E9FCEC}"/>
      </w:docPartPr>
      <w:docPartBody>
        <w:p w:rsidR="00000000" w:rsidRDefault="00695C00">
          <w:pPr>
            <w:pStyle w:val="ECA13ADEAB6F8047B886F3A6539C4AD4"/>
          </w:pPr>
          <w:r w:rsidRPr="00857D02">
            <w:rPr>
              <w:rStyle w:val="PlaceholderText"/>
            </w:rPr>
            <w:t>[Phone]</w:t>
          </w:r>
        </w:p>
      </w:docPartBody>
    </w:docPart>
    <w:docPart>
      <w:docPartPr>
        <w:name w:val="739557CEA585A44BB2DD3ED786A61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79D9D-86E2-5845-BE48-3ED7E57011CE}"/>
      </w:docPartPr>
      <w:docPartBody>
        <w:p w:rsidR="00000000" w:rsidRDefault="00695C00">
          <w:pPr>
            <w:pStyle w:val="739557CEA585A44BB2DD3ED786A611BB"/>
          </w:pPr>
          <w:r w:rsidRPr="00857D02">
            <w:t>[ABC12345</w:t>
          </w:r>
          <w:r>
            <w:rPr>
              <w:rFonts w:hint="eastAsia"/>
              <w:lang w:eastAsia="ja-JP"/>
            </w:rPr>
            <w:t>]</w:t>
          </w:r>
        </w:p>
      </w:docPartBody>
    </w:docPart>
    <w:docPart>
      <w:docPartPr>
        <w:name w:val="855B0F012FD18146939402B7B2D3A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A7068-C24D-EF49-9C0E-F2435DA4AF9D}"/>
      </w:docPartPr>
      <w:docPartBody>
        <w:p w:rsidR="00000000" w:rsidRDefault="00695C00">
          <w:pPr>
            <w:pStyle w:val="855B0F012FD18146939402B7B2D3ACDB"/>
          </w:pPr>
          <w:r>
            <w:t>[Your company slogan]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00"/>
    <w:rsid w:val="0069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FD76CC8F31F244B7CD7A94CC1B392F">
    <w:name w:val="3BFD76CC8F31F244B7CD7A94CC1B392F"/>
  </w:style>
  <w:style w:type="paragraph" w:customStyle="1" w:styleId="A4BEC3444F9476449D77BC68F9AA0640">
    <w:name w:val="A4BEC3444F9476449D77BC68F9AA0640"/>
  </w:style>
  <w:style w:type="paragraph" w:customStyle="1" w:styleId="D463A8D68C966C488B58CEE5BBD6CEBC">
    <w:name w:val="D463A8D68C966C488B58CEE5BBD6CEB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C0D33E8F2A85945ACB401F7ADBC5A9A">
    <w:name w:val="BC0D33E8F2A85945ACB401F7ADBC5A9A"/>
  </w:style>
  <w:style w:type="paragraph" w:customStyle="1" w:styleId="5914428115FB9140A9002C3AD033CB62">
    <w:name w:val="5914428115FB9140A9002C3AD033CB62"/>
  </w:style>
  <w:style w:type="paragraph" w:customStyle="1" w:styleId="25FA82AFB173864FA031455F95A93C6A">
    <w:name w:val="25FA82AFB173864FA031455F95A93C6A"/>
  </w:style>
  <w:style w:type="paragraph" w:customStyle="1" w:styleId="3B237151B7F9BA4EB3A82A54515C8E65">
    <w:name w:val="3B237151B7F9BA4EB3A82A54515C8E65"/>
  </w:style>
  <w:style w:type="paragraph" w:customStyle="1" w:styleId="662AA2B46CC71C488F4FC191D0F42040">
    <w:name w:val="662AA2B46CC71C488F4FC191D0F42040"/>
  </w:style>
  <w:style w:type="paragraph" w:customStyle="1" w:styleId="E9ED625D6FBEB44BB2351E5C163524E6">
    <w:name w:val="E9ED625D6FBEB44BB2351E5C163524E6"/>
  </w:style>
  <w:style w:type="paragraph" w:customStyle="1" w:styleId="E908EB1ECBA19F4A9D08FDB554D51724">
    <w:name w:val="E908EB1ECBA19F4A9D08FDB554D51724"/>
  </w:style>
  <w:style w:type="paragraph" w:customStyle="1" w:styleId="B3089E29113B4C47AE79B1A2950BFF8B">
    <w:name w:val="B3089E29113B4C47AE79B1A2950BFF8B"/>
  </w:style>
  <w:style w:type="paragraph" w:customStyle="1" w:styleId="602EF1B095A4814783DC663BFAE29311">
    <w:name w:val="602EF1B095A4814783DC663BFAE29311"/>
  </w:style>
  <w:style w:type="paragraph" w:customStyle="1" w:styleId="86B93EDB3550C74D8CABEB2A751E9CE2">
    <w:name w:val="86B93EDB3550C74D8CABEB2A751E9CE2"/>
  </w:style>
  <w:style w:type="paragraph" w:customStyle="1" w:styleId="ECA13ADEAB6F8047B886F3A6539C4AD4">
    <w:name w:val="ECA13ADEAB6F8047B886F3A6539C4AD4"/>
  </w:style>
  <w:style w:type="paragraph" w:customStyle="1" w:styleId="739557CEA585A44BB2DD3ED786A611BB">
    <w:name w:val="739557CEA585A44BB2DD3ED786A611BB"/>
  </w:style>
  <w:style w:type="paragraph" w:customStyle="1" w:styleId="855B0F012FD18146939402B7B2D3ACDB">
    <w:name w:val="855B0F012FD18146939402B7B2D3AC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AD43D57-C627-4DDC-9C5A-18A24DDF3C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quote template 13.dotx</Template>
  <TotalTime>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quote (Blue Border design)</dc:title>
  <dc:creator>Microsoft Office User</dc:creator>
  <cp:keywords/>
  <cp:lastModifiedBy>Microsoft Office User</cp:lastModifiedBy>
  <cp:revision>1</cp:revision>
  <cp:lastPrinted>2004-09-23T04:45:00Z</cp:lastPrinted>
  <dcterms:created xsi:type="dcterms:W3CDTF">2021-09-07T16:08:00Z</dcterms:created>
  <dcterms:modified xsi:type="dcterms:W3CDTF">2021-09-07T16:13:00Z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TC103747169990</vt:lpwstr>
  </property>
</Properties>
</file>